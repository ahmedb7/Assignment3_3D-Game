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Pr="00E021BA" w:rsidRDefault="00EF6BB6" w:rsidP="00E021BA">
                    <w:pPr>
                      <w:jc w:val="center"/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BENZIR STUDIOS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EF6BB6" w:rsidP="00E021B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Assignment 3- 3D Game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E021BA" w:rsidP="00E021B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Simple 3D Game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623E74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#01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623E74">
                  <w:t>2015</w:t>
                </w:r>
                <w:r>
                  <w:t xml:space="preserve"> by </w:t>
                </w:r>
                <w:r w:rsidR="00623E74">
                  <w:t xml:space="preserve">Benzir </w:t>
                </w:r>
                <w:r>
                  <w:t>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EF6BB6" w:rsidP="00623E74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Benzir Ahmed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3E1D5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041C8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May 16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2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623E74">
      <w:pPr>
        <w:pStyle w:val="Heading1"/>
      </w:pPr>
      <w:r>
        <w:lastRenderedPageBreak/>
        <w:t>Version History</w:t>
      </w:r>
    </w:p>
    <w:p w:rsidR="00623E74" w:rsidRDefault="00623E74" w:rsidP="00623E74">
      <w:pPr>
        <w:pStyle w:val="Heading2"/>
      </w:pPr>
      <w:r>
        <w:t>November 16</w:t>
      </w:r>
    </w:p>
    <w:p w:rsidR="00623E74" w:rsidRDefault="00623E74" w:rsidP="00623E74">
      <w:pPr>
        <w:pStyle w:val="ListParagraph"/>
        <w:numPr>
          <w:ilvl w:val="0"/>
          <w:numId w:val="2"/>
        </w:numPr>
      </w:pPr>
      <w:r>
        <w:t>Asset Collection</w:t>
      </w:r>
    </w:p>
    <w:p w:rsidR="00623E74" w:rsidRDefault="00623E74" w:rsidP="00623E74">
      <w:pPr>
        <w:pStyle w:val="ListParagraph"/>
        <w:numPr>
          <w:ilvl w:val="0"/>
          <w:numId w:val="2"/>
        </w:numPr>
      </w:pPr>
      <w:r>
        <w:t>Terrain/ Platform made</w:t>
      </w:r>
    </w:p>
    <w:p w:rsidR="00623E74" w:rsidRDefault="00623E74" w:rsidP="00623E74">
      <w:pPr>
        <w:pStyle w:val="Heading2"/>
      </w:pPr>
      <w:r>
        <w:t>November 17</w:t>
      </w:r>
    </w:p>
    <w:p w:rsidR="00623E74" w:rsidRDefault="00623E74" w:rsidP="00623E74">
      <w:pPr>
        <w:pStyle w:val="ListParagraph"/>
        <w:numPr>
          <w:ilvl w:val="0"/>
          <w:numId w:val="3"/>
        </w:numPr>
      </w:pPr>
      <w:r>
        <w:t>Asset Collection( coin, mine, health)</w:t>
      </w:r>
    </w:p>
    <w:p w:rsidR="00623E74" w:rsidRDefault="00623E74" w:rsidP="00623E74">
      <w:pPr>
        <w:pStyle w:val="ListParagraph"/>
        <w:numPr>
          <w:ilvl w:val="0"/>
          <w:numId w:val="3"/>
        </w:numPr>
      </w:pPr>
      <w:r>
        <w:t>Imported assets into the game</w:t>
      </w:r>
    </w:p>
    <w:p w:rsidR="00623E74" w:rsidRDefault="00623E74" w:rsidP="00623E74">
      <w:pPr>
        <w:pStyle w:val="ListParagraph"/>
        <w:numPr>
          <w:ilvl w:val="0"/>
          <w:numId w:val="3"/>
        </w:numPr>
      </w:pPr>
      <w:r>
        <w:t xml:space="preserve">Game controller script </w:t>
      </w:r>
    </w:p>
    <w:p w:rsidR="00623E74" w:rsidRDefault="00623E74" w:rsidP="00623E74">
      <w:pPr>
        <w:pStyle w:val="ListParagraph"/>
        <w:numPr>
          <w:ilvl w:val="0"/>
          <w:numId w:val="3"/>
        </w:numPr>
      </w:pPr>
      <w:r>
        <w:t>Player collider script</w:t>
      </w:r>
    </w:p>
    <w:p w:rsidR="00623E74" w:rsidRDefault="00623E74" w:rsidP="00623E74">
      <w:pPr>
        <w:pStyle w:val="Heading2"/>
      </w:pPr>
      <w:r>
        <w:t>November 19</w:t>
      </w:r>
    </w:p>
    <w:p w:rsidR="00623E74" w:rsidRDefault="00623E74" w:rsidP="00623E74">
      <w:pPr>
        <w:pStyle w:val="ListParagraph"/>
        <w:numPr>
          <w:ilvl w:val="0"/>
          <w:numId w:val="4"/>
        </w:numPr>
      </w:pPr>
      <w:r>
        <w:t>Score system- added points, live counter, health</w:t>
      </w:r>
    </w:p>
    <w:p w:rsidR="00623E74" w:rsidRDefault="00623E74" w:rsidP="00623E74">
      <w:pPr>
        <w:pStyle w:val="ListParagraph"/>
        <w:numPr>
          <w:ilvl w:val="0"/>
          <w:numId w:val="4"/>
        </w:numPr>
      </w:pPr>
      <w:r>
        <w:t>Added wind, trees</w:t>
      </w:r>
    </w:p>
    <w:p w:rsidR="00623E74" w:rsidRDefault="00623E74" w:rsidP="00623E74">
      <w:pPr>
        <w:pStyle w:val="Heading2"/>
      </w:pPr>
      <w:r>
        <w:t>November 20</w:t>
      </w:r>
    </w:p>
    <w:p w:rsidR="00623E74" w:rsidRDefault="00623E74" w:rsidP="00623E74">
      <w:pPr>
        <w:pStyle w:val="ListParagraph"/>
        <w:numPr>
          <w:ilvl w:val="0"/>
          <w:numId w:val="5"/>
        </w:numPr>
      </w:pPr>
      <w:r>
        <w:t>Finial edits</w:t>
      </w:r>
    </w:p>
    <w:p w:rsidR="003A4AF1" w:rsidRPr="00623E74" w:rsidRDefault="003A4AF1" w:rsidP="003A4AF1">
      <w:pPr>
        <w:pStyle w:val="Heading2"/>
      </w:pPr>
      <w:r>
        <w:t>Github</w:t>
      </w:r>
    </w:p>
    <w:p w:rsidR="009A4D42" w:rsidRDefault="003A4AF1">
      <w:pPr>
        <w:rPr>
          <w:sz w:val="24"/>
          <w:szCs w:val="24"/>
        </w:rPr>
      </w:pPr>
      <w:hyperlink r:id="rId12" w:history="1">
        <w:r w:rsidRPr="0011111B">
          <w:rPr>
            <w:rStyle w:val="Hyperlink"/>
            <w:sz w:val="24"/>
            <w:szCs w:val="24"/>
          </w:rPr>
          <w:t>https://github.com/ahmedb7/Assignment3_3D-Game</w:t>
        </w:r>
      </w:hyperlink>
    </w:p>
    <w:p w:rsidR="003A4AF1" w:rsidRDefault="003A4AF1">
      <w:pPr>
        <w:rPr>
          <w:sz w:val="24"/>
          <w:szCs w:val="24"/>
        </w:rPr>
      </w:pP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791B1F" w:rsidRDefault="00791B1F" w:rsidP="00791B1F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Collection of Coins</w:t>
      </w:r>
    </w:p>
    <w:p w:rsidR="00791B1F" w:rsidRDefault="00791B1F" w:rsidP="00791B1F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Avoid mines</w:t>
      </w:r>
    </w:p>
    <w:p w:rsidR="00791B1F" w:rsidRDefault="00791B1F" w:rsidP="00791B1F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Collect health packs if injured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Pr="00BF4089" w:rsidRDefault="00791B1F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Standard WASD for player movement, shift to run, space to jump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Pr="00BF4089" w:rsidRDefault="00791B1F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Single perspective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686D09" w:rsidRPr="00791B1F" w:rsidRDefault="00791B1F" w:rsidP="00791B1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WASD to move, shift to run, space to jump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791B1F" w:rsidRDefault="00791B1F" w:rsidP="00791B1F">
      <w:pPr>
        <w:pStyle w:val="ListParagraph"/>
        <w:rPr>
          <w:i/>
          <w:sz w:val="24"/>
          <w:szCs w:val="24"/>
        </w:rPr>
      </w:pPr>
      <w:r w:rsidRPr="00791B1F">
        <w:rPr>
          <w:noProof/>
          <w:lang w:eastAsia="en-CA"/>
        </w:rPr>
        <w:drawing>
          <wp:inline distT="0" distB="0" distL="0" distR="0" wp14:anchorId="2D177970" wp14:editId="789A817F">
            <wp:extent cx="5943600" cy="2619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683" b="7925"/>
                    <a:stretch/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089" w:rsidRPr="008C6B2D" w:rsidRDefault="00BF4089" w:rsidP="00686D09">
      <w:pPr>
        <w:rPr>
          <w:b/>
          <w:sz w:val="24"/>
          <w:szCs w:val="24"/>
        </w:rPr>
      </w:pPr>
    </w:p>
    <w:p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:rsidR="00791B1F" w:rsidRPr="00791B1F" w:rsidRDefault="00791B1F" w:rsidP="00791B1F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>You are in a mountainous region, full of land mines, avoid the mines collect the gold coins.</w:t>
      </w:r>
    </w:p>
    <w:p w:rsidR="00686D09" w:rsidRDefault="00791B1F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6C05B5D1" wp14:editId="4D8F788F">
            <wp:extent cx="5943600" cy="2609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968" b="7924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67" w:rsidRDefault="007F4767" w:rsidP="00686D09">
      <w:pPr>
        <w:rPr>
          <w:noProof/>
          <w:lang w:eastAsia="en-CA"/>
        </w:rPr>
      </w:pPr>
    </w:p>
    <w:p w:rsidR="007F4767" w:rsidRPr="008C6B2D" w:rsidRDefault="007F4767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08179AA" wp14:editId="57E59045">
            <wp:extent cx="5943600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3" b="7640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:rsidR="00BF4089" w:rsidRPr="00BF4089" w:rsidRDefault="00791B1F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Single Level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:rsidR="00791B1F" w:rsidRPr="00791B1F" w:rsidRDefault="00791B1F" w:rsidP="00791B1F">
      <w:pPr>
        <w:pStyle w:val="ListParagraph"/>
        <w:rPr>
          <w:sz w:val="24"/>
          <w:szCs w:val="24"/>
        </w:rPr>
      </w:pPr>
      <w:r w:rsidRPr="00791B1F">
        <w:rPr>
          <w:sz w:val="24"/>
          <w:szCs w:val="24"/>
        </w:rPr>
        <w:t>Game ends after player collects all coins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686D09" w:rsidRPr="005C2F0F" w:rsidRDefault="00791B1F" w:rsidP="005C2F0F">
      <w:pPr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Capsule, does not have a body, but moves in a first person fashion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:rsidR="005C2F0F" w:rsidRDefault="00791B1F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Coins – Gives out 10 points</w:t>
      </w:r>
    </w:p>
    <w:p w:rsidR="00791B1F" w:rsidRDefault="00791B1F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Mines – damages player by 20 hit points</w:t>
      </w:r>
    </w:p>
    <w:p w:rsidR="00791B1F" w:rsidRPr="005C2F0F" w:rsidRDefault="00791B1F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Health pack – restores 20 HP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791B1F" w:rsidRDefault="00791B1F" w:rsidP="00791B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Mines – damages player by 20 hit points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Weapons</w:t>
      </w:r>
    </w:p>
    <w:p w:rsidR="005C2F0F" w:rsidRPr="005C2F0F" w:rsidRDefault="00791B1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None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791B1F" w:rsidRPr="00791B1F" w:rsidRDefault="00791B1F" w:rsidP="00791B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Coins – Gives out 10 points</w:t>
      </w:r>
    </w:p>
    <w:p w:rsidR="00791B1F" w:rsidRDefault="00791B1F" w:rsidP="00791B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Mines – damages player by 20 hit points</w:t>
      </w:r>
    </w:p>
    <w:p w:rsidR="00791B1F" w:rsidRPr="005C2F0F" w:rsidRDefault="00791B1F" w:rsidP="00791B1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Health pack – restores 20 HP </w:t>
      </w:r>
    </w:p>
    <w:p w:rsidR="00686D09" w:rsidRPr="00791B1F" w:rsidRDefault="00686D09" w:rsidP="00791B1F">
      <w:pPr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:rsidR="00EF6BB6" w:rsidRDefault="00EF6BB6" w:rsidP="00EF6BB6">
      <w:pPr>
        <w:pStyle w:val="ListParagraph"/>
        <w:rPr>
          <w:sz w:val="24"/>
          <w:szCs w:val="24"/>
        </w:rPr>
      </w:pPr>
      <w:r w:rsidRPr="00EF6BB6">
        <w:rPr>
          <w:sz w:val="24"/>
          <w:szCs w:val="24"/>
        </w:rPr>
        <w:t>GameController.cs</w:t>
      </w:r>
      <w:r>
        <w:rPr>
          <w:sz w:val="24"/>
          <w:szCs w:val="24"/>
        </w:rPr>
        <w:t xml:space="preserve"> – Game score and life controller</w:t>
      </w:r>
    </w:p>
    <w:p w:rsidR="00EF6BB6" w:rsidRPr="00EF6BB6" w:rsidRDefault="00EF6BB6" w:rsidP="00EF6BB6">
      <w:pPr>
        <w:pStyle w:val="ListParagraph"/>
        <w:rPr>
          <w:sz w:val="24"/>
          <w:szCs w:val="24"/>
        </w:rPr>
      </w:pPr>
      <w:r w:rsidRPr="00EF6BB6">
        <w:rPr>
          <w:sz w:val="24"/>
          <w:szCs w:val="24"/>
        </w:rPr>
        <w:t>PlayerCollider.cs</w:t>
      </w:r>
      <w:r>
        <w:rPr>
          <w:sz w:val="24"/>
          <w:szCs w:val="24"/>
        </w:rPr>
        <w:t xml:space="preserve"> – player collisions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EF6BB6" w:rsidRDefault="00EF6BB6" w:rsidP="00EF6BB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6BB6">
        <w:rPr>
          <w:sz w:val="24"/>
          <w:szCs w:val="24"/>
        </w:rPr>
        <w:t>Small Survival Pack</w:t>
      </w:r>
      <w:r>
        <w:rPr>
          <w:sz w:val="24"/>
          <w:szCs w:val="24"/>
        </w:rPr>
        <w:t xml:space="preserve">(Health pack): </w:t>
      </w:r>
      <w:hyperlink r:id="rId16" w:history="1">
        <w:r w:rsidRPr="0011111B">
          <w:rPr>
            <w:rStyle w:val="Hyperlink"/>
            <w:sz w:val="24"/>
            <w:szCs w:val="24"/>
          </w:rPr>
          <w:t>https://www.assetstore.unity3d.com/en/?gclid=Cj0KEQiApruyBRCFqoDu1pbk9rkBEiQAF8EFdU-XJl4Xzb1vheUAOCo1FVbkTJO4hvoq0iIdDaRrCoQaAprc8P8HAQ#!/content/20565</w:t>
        </w:r>
      </w:hyperlink>
    </w:p>
    <w:p w:rsidR="00EF6BB6" w:rsidRDefault="00EF6BB6" w:rsidP="00EF6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AT- Mines: </w:t>
      </w:r>
      <w:hyperlink r:id="rId17" w:history="1">
        <w:r w:rsidRPr="0011111B">
          <w:rPr>
            <w:rStyle w:val="Hyperlink"/>
            <w:sz w:val="24"/>
            <w:szCs w:val="24"/>
          </w:rPr>
          <w:t>https://www.assetstore.unity3d.com/en/?gclid=Cj0KEQiApruyBRCFqoDu1pbk9rkBEiQAF8EFdU-XJl4Xzb1vheUAOCo1FVbkTJO4hvoq0iIdDaRrCoQaAprc8P8HAQ#!/content/37653</w:t>
        </w:r>
      </w:hyperlink>
    </w:p>
    <w:p w:rsidR="00EF6BB6" w:rsidRDefault="00EF6BB6" w:rsidP="00EF6BB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EF6BB6">
        <w:rPr>
          <w:sz w:val="24"/>
          <w:szCs w:val="24"/>
        </w:rPr>
        <w:t>Maze Generator</w:t>
      </w:r>
      <w:r>
        <w:rPr>
          <w:sz w:val="24"/>
          <w:szCs w:val="24"/>
        </w:rPr>
        <w:t xml:space="preserve"> ( coins): </w:t>
      </w:r>
      <w:hyperlink r:id="rId18" w:history="1">
        <w:r w:rsidRPr="0011111B">
          <w:rPr>
            <w:rStyle w:val="Hyperlink"/>
            <w:sz w:val="24"/>
            <w:szCs w:val="24"/>
          </w:rPr>
          <w:t>https://www.assetstore.unity3d.com/en/?gclid=Cj0KEQiApruyBRCFqoDu1pbk9rkBEiQAF8EFdU-XJl4Xzb1vheUAOCo1FVbkTJO4hvoq0iIdDaRrCoQaAprc8P8HAQ#!/content/38689</w:t>
        </w:r>
      </w:hyperlink>
    </w:p>
    <w:p w:rsidR="00EF6BB6" w:rsidRPr="00EF6BB6" w:rsidRDefault="00EF6BB6" w:rsidP="00EF6BB6">
      <w:pPr>
        <w:pStyle w:val="ListParagraph"/>
        <w:rPr>
          <w:sz w:val="24"/>
          <w:szCs w:val="24"/>
        </w:rPr>
      </w:pPr>
    </w:p>
    <w:p w:rsidR="00EF6BB6" w:rsidRPr="008C6B2D" w:rsidRDefault="00EF6BB6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Future Features</w:t>
      </w:r>
    </w:p>
    <w:p w:rsidR="005C2F0F" w:rsidRPr="005C2F0F" w:rsidRDefault="00EF6BB6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Adding more levels</w:t>
      </w:r>
    </w:p>
    <w:sectPr w:rsidR="005C2F0F" w:rsidRPr="005C2F0F" w:rsidSect="008E601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5904" w:rsidRDefault="007C5904" w:rsidP="00C152DC">
      <w:pPr>
        <w:spacing w:after="0" w:line="240" w:lineRule="auto"/>
      </w:pPr>
      <w:r>
        <w:separator/>
      </w:r>
    </w:p>
  </w:endnote>
  <w:endnote w:type="continuationSeparator" w:id="0">
    <w:p w:rsidR="007C5904" w:rsidRDefault="007C5904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8630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01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Pr="00F8630F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F8630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Benzir Ahmed</w:t>
    </w:r>
    <w:bookmarkStart w:id="0" w:name="_GoBack"/>
    <w:bookmarkEnd w:id="0"/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Pr="00F8630F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630F" w:rsidRDefault="00F863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5904" w:rsidRDefault="007C5904" w:rsidP="00C152DC">
      <w:pPr>
        <w:spacing w:after="0" w:line="240" w:lineRule="auto"/>
      </w:pPr>
      <w:r>
        <w:separator/>
      </w:r>
    </w:p>
  </w:footnote>
  <w:footnote w:type="continuationSeparator" w:id="0">
    <w:p w:rsidR="007C5904" w:rsidRDefault="007C5904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021BA">
                <w:rPr>
                  <w:b/>
                  <w:bCs/>
                  <w:caps/>
                  <w:sz w:val="24"/>
                  <w:szCs w:val="24"/>
                </w:rPr>
                <w:t>Assignment 3- 3D Game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1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52413C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November 20,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1-20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52413C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November 20,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021BA">
                <w:rPr>
                  <w:b/>
                  <w:bCs/>
                  <w:caps/>
                  <w:sz w:val="24"/>
                  <w:szCs w:val="24"/>
                </w:rPr>
                <w:t>Assignment 3- 3D Game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630F" w:rsidRDefault="00F863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44812"/>
    <w:multiLevelType w:val="hybridMultilevel"/>
    <w:tmpl w:val="415491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B4E51"/>
    <w:multiLevelType w:val="hybridMultilevel"/>
    <w:tmpl w:val="425E89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65CFD"/>
    <w:multiLevelType w:val="hybridMultilevel"/>
    <w:tmpl w:val="5AC236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24601"/>
    <w:multiLevelType w:val="hybridMultilevel"/>
    <w:tmpl w:val="BEECF4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3A4AF1"/>
    <w:rsid w:val="003E1D34"/>
    <w:rsid w:val="003E1D56"/>
    <w:rsid w:val="00420F46"/>
    <w:rsid w:val="0052413C"/>
    <w:rsid w:val="0052734F"/>
    <w:rsid w:val="005C2F0F"/>
    <w:rsid w:val="00623E74"/>
    <w:rsid w:val="00686D09"/>
    <w:rsid w:val="00691022"/>
    <w:rsid w:val="00744BAC"/>
    <w:rsid w:val="00791B1F"/>
    <w:rsid w:val="007C5904"/>
    <w:rsid w:val="007D2A8E"/>
    <w:rsid w:val="007F4767"/>
    <w:rsid w:val="008C6B2D"/>
    <w:rsid w:val="008E601F"/>
    <w:rsid w:val="008F3C94"/>
    <w:rsid w:val="00953C99"/>
    <w:rsid w:val="00996533"/>
    <w:rsid w:val="009A4D42"/>
    <w:rsid w:val="009F6693"/>
    <w:rsid w:val="00A305DD"/>
    <w:rsid w:val="00AA765B"/>
    <w:rsid w:val="00AD223E"/>
    <w:rsid w:val="00B815B9"/>
    <w:rsid w:val="00BF4089"/>
    <w:rsid w:val="00C152DC"/>
    <w:rsid w:val="00D668E0"/>
    <w:rsid w:val="00D82416"/>
    <w:rsid w:val="00E021BA"/>
    <w:rsid w:val="00EB6F93"/>
    <w:rsid w:val="00EF6BB6"/>
    <w:rsid w:val="00F35C9E"/>
    <w:rsid w:val="00F362D0"/>
    <w:rsid w:val="00F8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D71F125-78DA-4673-8095-46654F56C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3E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E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623E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3E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F6B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hyperlink" Target="https://www.assetstore.unity3d.com/en/?gclid=Cj0KEQiApruyBRCFqoDu1pbk9rkBEiQAF8EFdU-XJl4Xzb1vheUAOCo1FVbkTJO4hvoq0iIdDaRrCoQaAprc8P8HAQ#!/content/38689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hyperlink" Target="https://github.com/ahmedb7/Assignment3_3D-Game" TargetMode="External"/><Relationship Id="rId17" Type="http://schemas.openxmlformats.org/officeDocument/2006/relationships/hyperlink" Target="https://www.assetstore.unity3d.com/en/?gclid=Cj0KEQiApruyBRCFqoDu1pbk9rkBEiQAF8EFdU-XJl4Xzb1vheUAOCo1FVbkTJO4hvoq0iIdDaRrCoQaAprc8P8HAQ#!/content/37653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ssetstore.unity3d.com/en/?gclid=Cj0KEQiApruyBRCFqoDu1pbk9rkBEiQAF8EFdU-XJl4Xzb1vheUAOCo1FVbkTJO4hvoq0iIdDaRrCoQaAprc8P8HAQ#!/content/20565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2015-11-20T00:00:00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0E85899-2670-4206-B3C4-5E7F10470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63</TotalTime>
  <Pages>7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BENZIR STUDIOS</Company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3- 3D Game</dc:title>
  <dc:creator>Benzir Ahmed</dc:creator>
  <cp:lastModifiedBy>benzir ahmed</cp:lastModifiedBy>
  <cp:revision>3</cp:revision>
  <dcterms:created xsi:type="dcterms:W3CDTF">2011-07-15T01:03:00Z</dcterms:created>
  <dcterms:modified xsi:type="dcterms:W3CDTF">2015-11-20T22:40:00Z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